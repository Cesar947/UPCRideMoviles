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95"/>
      </w:tblGrid>
      <w:tr w:rsidR="004B7E44" w14:paraId="00D4FFA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bookmarkStart w:id="0" w:name="_GoBack"/>
          <w:bookmarkEnd w:id="0"/>
          <w:p w14:paraId="13C48DCB" w14:textId="77777777" w:rsidR="004B7E44" w:rsidRDefault="00F958A5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56029A" wp14:editId="41960A0B">
                      <wp:extent cx="5138670" cy="1516380"/>
                      <wp:effectExtent l="0" t="0" r="0" b="762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163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E5B1D7" w14:textId="77777777" w:rsidR="00F958A5" w:rsidRPr="00F958A5" w:rsidRDefault="00F958A5" w:rsidP="00453E8C">
                                  <w:pPr>
                                    <w:pStyle w:val="Ttul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capstone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956029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" filled="f" stroked="f" strokeweight=".5pt">
                      <v:textbox>
                        <w:txbxContent>
                          <w:p w14:paraId="04E5B1D7" w14:textId="77777777" w:rsidR="00F958A5" w:rsidRPr="00F958A5" w:rsidRDefault="00F958A5" w:rsidP="00453E8C">
                            <w:pPr>
                              <w:pStyle w:val="Ttul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capstone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6805CCA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EEEB59C" wp14:editId="56BA1F8D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line w14:anchorId="322F156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574AC7E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D59440E" wp14:editId="2494B324">
                      <wp:extent cx="5138670" cy="1181100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181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E26C37" w14:textId="77777777" w:rsidR="004B7E44" w:rsidRPr="00F958A5" w:rsidRDefault="00B952D7" w:rsidP="00453E8C">
                                  <w:pPr>
                                    <w:pStyle w:val="Subttul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PARTICIPANT PERFORMANCE</w:t>
                                  </w:r>
                                  <w:r w:rsidR="00F958A5">
                                    <w:rPr>
                                      <w:lang w:val="es-ES"/>
                                    </w:rPr>
                                    <w:t xml:space="preserve">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42E16B16" id="Text Box 3" o:spid="_x0000_s1027" type="#_x0000_t202" style="width:404.6pt;height: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" filled="f" stroked="f" strokeweight=".5pt">
                      <v:textbox>
                        <w:txbxContent>
                          <w:p w:rsidR="004B7E44" w:rsidRPr="00F958A5" w:rsidRDefault="00B952D7" w:rsidP="00453E8C">
                            <w:pPr>
                              <w:pStyle w:val="Subttul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PARTICIPANT PERFORMANCE</w:t>
                            </w:r>
                            <w:r w:rsidR="00F958A5">
                              <w:rPr>
                                <w:lang w:val="es-ES"/>
                              </w:rPr>
                              <w:t xml:space="preserve">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80A2208" w14:textId="0C468C32" w:rsidR="00481712" w:rsidRDefault="00481712" w:rsidP="004B7E44"/>
          <w:p w14:paraId="17C878F5" w14:textId="77777777" w:rsidR="00481712" w:rsidRDefault="004C0DC5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A6BB747" wp14:editId="1163125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3619D3" w14:textId="43276004" w:rsidR="004C0DC5" w:rsidRPr="00B952D7" w:rsidRDefault="00B952D7" w:rsidP="00156C1E">
                                  <w:pPr>
                                    <w:pStyle w:val="CompanyName"/>
                                    <w:rPr>
                                      <w:b/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UPC RIDE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A6BB747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683619D3" w14:textId="43276004" w:rsidR="004C0DC5" w:rsidRPr="00B952D7" w:rsidRDefault="00B952D7" w:rsidP="00156C1E">
                            <w:pPr>
                              <w:pStyle w:val="CompanyName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UPC RIDE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165383C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5FBF46" w14:textId="097D0FAB" w:rsidR="004B7E44" w:rsidRDefault="003C6790" w:rsidP="004B7E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7A92EB0" wp14:editId="5EF68965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1567180</wp:posOffset>
                  </wp:positionV>
                  <wp:extent cx="942975" cy="942975"/>
                  <wp:effectExtent l="0" t="0" r="0" b="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pc_ride_logo.png"/>
                          <pic:cNvPicPr/>
                        </pic:nvPicPr>
                        <pic:blipFill>
                          <a:blip r:embed="rId7" cstate="print">
                            <a:biLevel thresh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52D7">
              <w:rPr>
                <w:noProof/>
              </w:rPr>
              <mc:AlternateContent>
                <mc:Choice Requires="wps">
                  <w:drawing>
                    <wp:inline distT="0" distB="0" distL="0" distR="0" wp14:anchorId="20C32451" wp14:editId="7954FE4E">
                      <wp:extent cx="5648446" cy="1868266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8446" cy="18682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63EEA2" w14:textId="77777777" w:rsidR="00B952D7" w:rsidRPr="00A0085E" w:rsidRDefault="00B952D7" w:rsidP="00B952D7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Members</w:t>
                                  </w:r>
                                  <w:proofErr w:type="spellEnd"/>
                                </w:p>
                                <w:p w14:paraId="2BC6628B" w14:textId="77777777" w:rsidR="00B952D7" w:rsidRPr="00B952D7" w:rsidRDefault="00B952D7" w:rsidP="00B952D7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Diego Bustos </w:t>
                                  </w:r>
                                  <w:proofErr w:type="spellStart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Bustos</w:t>
                                  </w:r>
                                  <w:proofErr w:type="spellEnd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       U201616874            Bryan </w:t>
                                  </w:r>
                                  <w:proofErr w:type="spellStart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Miramira</w:t>
                                  </w:r>
                                  <w:proofErr w:type="spellEnd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Morales     U201710061</w:t>
                                  </w:r>
                                </w:p>
                                <w:p w14:paraId="74BF2FFB" w14:textId="77777777" w:rsidR="00B952D7" w:rsidRPr="00B952D7" w:rsidRDefault="00B952D7" w:rsidP="00B952D7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Sebastián Pinillos Zenteno   U201711033             César Pizarro Llanos     U201710947</w:t>
                                  </w:r>
                                </w:p>
                                <w:p w14:paraId="65A0A6F1" w14:textId="4B71A769" w:rsidR="00B952D7" w:rsidRPr="004C0DC5" w:rsidRDefault="00B952D7" w:rsidP="00B952D7">
                                  <w:pPr>
                                    <w:rPr>
                                      <w:rFonts w:ascii="Zizou Slab" w:hAnsi="Zizou Slab"/>
                                      <w:sz w:val="22"/>
                                    </w:rPr>
                                  </w:pPr>
                                  <w:proofErr w:type="spellStart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Juanelv</w:t>
                                  </w:r>
                                  <w:proofErr w:type="spellEnd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Salgado Sánchez        </w:t>
                                  </w:r>
                                  <w:r w:rsidR="005C1B4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U201710070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0C32451" id="Text Box 7" o:spid="_x0000_s1029" type="#_x0000_t202" style="width:444.75pt;height:14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" filled="f" stroked="f" strokeweight=".5pt">
                      <v:textbox>
                        <w:txbxContent>
                          <w:p w14:paraId="0363EEA2" w14:textId="77777777" w:rsidR="00B952D7" w:rsidRPr="00A0085E" w:rsidRDefault="00B952D7" w:rsidP="00B952D7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Team Members</w:t>
                            </w:r>
                          </w:p>
                          <w:p w14:paraId="2BC6628B" w14:textId="77777777" w:rsidR="00B952D7" w:rsidRPr="00B952D7" w:rsidRDefault="00B952D7" w:rsidP="00B952D7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 w:rsidRPr="00B952D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Diego Bustos Bustos        U201616874            Bryan Miramira Morales     U201710061</w:t>
                            </w:r>
                          </w:p>
                          <w:p w14:paraId="74BF2FFB" w14:textId="77777777" w:rsidR="00B952D7" w:rsidRPr="00B952D7" w:rsidRDefault="00B952D7" w:rsidP="00B952D7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 w:rsidRPr="00B952D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Sebastián Pinillos Zenteno   U201711033             César Pizarro Llanos     U201710947</w:t>
                            </w:r>
                          </w:p>
                          <w:p w14:paraId="65A0A6F1" w14:textId="4B71A769" w:rsidR="00B952D7" w:rsidRPr="004C0DC5" w:rsidRDefault="00B952D7" w:rsidP="00B952D7">
                            <w:pPr>
                              <w:rPr>
                                <w:rFonts w:ascii="Zizou Slab" w:hAnsi="Zizou Slab"/>
                                <w:sz w:val="22"/>
                              </w:rPr>
                            </w:pPr>
                            <w:r w:rsidRPr="00B952D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 xml:space="preserve">Juanelv Salgado Sánchez        </w:t>
                            </w:r>
                            <w:r w:rsidR="005C1B4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U201710070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239969B" w14:textId="77777777" w:rsidR="004B7E44" w:rsidRDefault="004B7E44" w:rsidP="004B7E44">
            <w:pPr>
              <w:rPr>
                <w:noProof/>
              </w:rPr>
            </w:pPr>
          </w:p>
        </w:tc>
      </w:tr>
    </w:tbl>
    <w:p w14:paraId="1CF3E83D" w14:textId="77777777" w:rsidR="004B7E44" w:rsidRDefault="00F958A5" w:rsidP="00F958A5">
      <w:r>
        <w:rPr>
          <w:noProof/>
        </w:rPr>
        <mc:AlternateContent>
          <mc:Choice Requires="wps">
            <w:drawing>
              <wp:inline distT="0" distB="0" distL="0" distR="0" wp14:anchorId="4CACF018" wp14:editId="2183A901">
                <wp:extent cx="6609144" cy="113583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144" cy="1135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FE341" w14:textId="77777777" w:rsidR="00F958A5" w:rsidRPr="00A0085E" w:rsidRDefault="00F958A5" w:rsidP="00F958A5">
                            <w:pPr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  <w:t>Universidad Peruana de Ciencias Aplicadas</w:t>
                            </w:r>
                          </w:p>
                          <w:p w14:paraId="306DF5E1" w14:textId="77777777" w:rsidR="00F958A5" w:rsidRPr="00A0085E" w:rsidRDefault="00F958A5" w:rsidP="00F958A5">
                            <w:pPr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Ingeniería de </w:t>
                            </w:r>
                            <w:r w:rsidR="00463670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>Software</w:t>
                            </w:r>
                            <w:r w:rsidR="00A0085E"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 |</w:t>
                            </w:r>
                            <w:r w:rsidR="00453E8C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>Ingeniería de Ciencias de la Computación</w:t>
                            </w:r>
                          </w:p>
                          <w:p w14:paraId="7F9D0807" w14:textId="77777777" w:rsidR="00346941" w:rsidRDefault="00346941" w:rsidP="00346941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CC75 </w:t>
                            </w:r>
                            <w:r>
                              <w:rPr>
                                <w:rFonts w:ascii="Zizou Slab" w:hAnsi="Zizou Slab"/>
                                <w:lang w:val="es-PE"/>
                              </w:rPr>
                              <w:t xml:space="preserve">| </w:t>
                            </w: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Aplicaciones para Dispositivos Móviles </w:t>
                            </w:r>
                          </w:p>
                          <w:p w14:paraId="057E743C" w14:textId="77777777" w:rsidR="00A0085E" w:rsidRDefault="00A0085E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</w:p>
                          <w:p w14:paraId="5F3DDDD0" w14:textId="77777777" w:rsidR="00A0085E" w:rsidRPr="00F958A5" w:rsidRDefault="00CA6D71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CC52 | </w:t>
                            </w:r>
                            <w:r w:rsidR="00A0085E">
                              <w:rPr>
                                <w:rFonts w:ascii="Zizou Slab" w:hAnsi="Zizou Slab"/>
                                <w:lang w:val="es-ES"/>
                              </w:rPr>
                              <w:t>Ingeniería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CACF01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30" type="#_x0000_t202" style="width:520.4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" filled="f" stroked="f" strokeweight=".5pt">
                <v:textbox>
                  <w:txbxContent>
                    <w:p w14:paraId="056FE341" w14:textId="77777777" w:rsidR="00F958A5" w:rsidRPr="00A0085E" w:rsidRDefault="00F958A5" w:rsidP="00F958A5">
                      <w:pPr>
                        <w:rPr>
                          <w:rFonts w:ascii="Zizou Slab" w:hAnsi="Zizou Slab"/>
                          <w:b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b/>
                          <w:lang w:val="es-ES"/>
                        </w:rPr>
                        <w:t>Universidad Peruana de Ciencias Aplicadas</w:t>
                      </w:r>
                    </w:p>
                    <w:p w14:paraId="306DF5E1" w14:textId="77777777" w:rsidR="00F958A5" w:rsidRPr="00A0085E" w:rsidRDefault="00F958A5" w:rsidP="00F958A5">
                      <w:pPr>
                        <w:rPr>
                          <w:rFonts w:ascii="Zizou Slab" w:hAnsi="Zizou Slab"/>
                          <w:sz w:val="24"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Ingeniería de </w:t>
                      </w:r>
                      <w:r w:rsidR="00463670">
                        <w:rPr>
                          <w:rFonts w:ascii="Zizou Slab" w:hAnsi="Zizou Slab"/>
                          <w:sz w:val="24"/>
                          <w:lang w:val="es-ES"/>
                        </w:rPr>
                        <w:t>Software</w:t>
                      </w:r>
                      <w:r w:rsidR="00A0085E"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 |</w:t>
                      </w:r>
                      <w:r w:rsidR="00453E8C"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 </w:t>
                      </w:r>
                      <w:r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>Ingeniería de Ciencias de la Computación</w:t>
                      </w:r>
                    </w:p>
                    <w:p w14:paraId="7F9D0807" w14:textId="77777777" w:rsidR="00346941" w:rsidRDefault="00346941" w:rsidP="00346941">
                      <w:pPr>
                        <w:rPr>
                          <w:rFonts w:ascii="Zizou Slab" w:hAnsi="Zizou Slab"/>
                          <w:lang w:val="es-ES"/>
                        </w:rPr>
                      </w:pPr>
                      <w:r>
                        <w:rPr>
                          <w:rFonts w:ascii="Zizou Slab" w:hAnsi="Zizou Slab"/>
                          <w:lang w:val="es-ES"/>
                        </w:rPr>
                        <w:t xml:space="preserve">CC75 </w:t>
                      </w:r>
                      <w:r>
                        <w:rPr>
                          <w:rFonts w:ascii="Zizou Slab" w:hAnsi="Zizou Slab"/>
                          <w:lang w:val="es-PE"/>
                        </w:rPr>
                        <w:t xml:space="preserve">| </w:t>
                      </w:r>
                      <w:r>
                        <w:rPr>
                          <w:rFonts w:ascii="Zizou Slab" w:hAnsi="Zizou Slab"/>
                          <w:lang w:val="es-ES"/>
                        </w:rPr>
                        <w:t xml:space="preserve">Aplicaciones para Dispositivos Móviles </w:t>
                      </w:r>
                    </w:p>
                    <w:p w14:paraId="057E743C" w14:textId="77777777" w:rsidR="00A0085E" w:rsidRDefault="00A0085E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</w:p>
                    <w:p w14:paraId="5F3DDDD0" w14:textId="77777777" w:rsidR="00A0085E" w:rsidRPr="00F958A5" w:rsidRDefault="00CA6D71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  <w:r>
                        <w:rPr>
                          <w:rFonts w:ascii="Zizou Slab" w:hAnsi="Zizou Slab"/>
                          <w:lang w:val="es-ES"/>
                        </w:rPr>
                        <w:t xml:space="preserve">CC52 | </w:t>
                      </w:r>
                      <w:r w:rsidR="00A0085E">
                        <w:rPr>
                          <w:rFonts w:ascii="Zizou Slab" w:hAnsi="Zizou Slab"/>
                          <w:lang w:val="es-ES"/>
                        </w:rPr>
                        <w:t>Ingeniería de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B7E44">
        <w:rPr>
          <w:noProof/>
        </w:rPr>
        <w:drawing>
          <wp:anchor distT="0" distB="0" distL="114300" distR="114300" simplePos="0" relativeHeight="251658240" behindDoc="1" locked="0" layoutInCell="1" allowOverlap="1" wp14:anchorId="52F74E80" wp14:editId="748B54BF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1340E" w14:textId="77777777" w:rsidR="00D42D0F" w:rsidRDefault="004C0DC5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3F11D5" wp14:editId="2E9BE854">
                <wp:simplePos x="0" y="0"/>
                <wp:positionH relativeFrom="column">
                  <wp:posOffset>5037624</wp:posOffset>
                </wp:positionH>
                <wp:positionV relativeFrom="paragraph">
                  <wp:posOffset>7071352</wp:posOffset>
                </wp:positionV>
                <wp:extent cx="1434618" cy="474562"/>
                <wp:effectExtent l="0" t="0" r="13335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618" cy="4745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6AD65E" w14:textId="7588A12C" w:rsidR="004C0DC5" w:rsidRPr="00036318" w:rsidRDefault="004C0DC5">
                            <w:pPr>
                              <w:rPr>
                                <w:sz w:val="36"/>
                                <w:lang w:val="es-ES"/>
                              </w:rPr>
                            </w:pPr>
                            <w:r w:rsidRPr="00036318">
                              <w:rPr>
                                <w:sz w:val="36"/>
                                <w:lang w:val="es-ES"/>
                              </w:rPr>
                              <w:t>Ciclo 201</w:t>
                            </w:r>
                            <w:r w:rsidR="003C6790">
                              <w:rPr>
                                <w:sz w:val="36"/>
                                <w:lang w:val="es-ES"/>
                              </w:rPr>
                              <w:t>9</w:t>
                            </w:r>
                            <w:r w:rsidRPr="00036318">
                              <w:rPr>
                                <w:sz w:val="36"/>
                                <w:lang w:val="es-ES"/>
                              </w:rPr>
                              <w:t>-02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F11D5" id="Text Box 17" o:spid="_x0000_s1031" type="#_x0000_t202" style="position:absolute;margin-left:396.65pt;margin-top:556.8pt;width:112.95pt;height:37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" filled="f" strokeweight=".5pt">
                <v:textbox>
                  <w:txbxContent>
                    <w:p w14:paraId="5C6AD65E" w14:textId="7588A12C" w:rsidR="004C0DC5" w:rsidRPr="00036318" w:rsidRDefault="004C0DC5">
                      <w:pPr>
                        <w:rPr>
                          <w:sz w:val="36"/>
                          <w:lang w:val="es-ES"/>
                        </w:rPr>
                      </w:pPr>
                      <w:r w:rsidRPr="00036318">
                        <w:rPr>
                          <w:sz w:val="36"/>
                          <w:lang w:val="es-ES"/>
                        </w:rPr>
                        <w:t>Ciclo 201</w:t>
                      </w:r>
                      <w:r w:rsidR="003C6790">
                        <w:rPr>
                          <w:sz w:val="36"/>
                          <w:lang w:val="es-ES"/>
                        </w:rPr>
                        <w:t>9</w:t>
                      </w:r>
                      <w:r w:rsidRPr="00036318">
                        <w:rPr>
                          <w:sz w:val="36"/>
                          <w:lang w:val="es-ES"/>
                        </w:rPr>
                        <w:t>-02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E2CB117" wp14:editId="03927947">
                <wp:simplePos x="0" y="0"/>
                <wp:positionH relativeFrom="column">
                  <wp:posOffset>-731520</wp:posOffset>
                </wp:positionH>
                <wp:positionV relativeFrom="page">
                  <wp:posOffset>2060294</wp:posOffset>
                </wp:positionV>
                <wp:extent cx="6748145" cy="630241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30241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D516A31" id="Rectangle 2" o:spid="_x0000_s1026" alt="colored rectangle" style="position:absolute;margin-left:-57.6pt;margin-top:162.25pt;width:531.35pt;height:496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" fillcolor="red" stroked="f" strokeweight="2pt">
                <w10:wrap anchory="page"/>
              </v:rect>
            </w:pict>
          </mc:Fallback>
        </mc:AlternateContent>
      </w:r>
      <w:r w:rsidR="004B7E44">
        <w:br w:type="page"/>
      </w:r>
    </w:p>
    <w:p w14:paraId="18D6CEA6" w14:textId="77777777" w:rsidR="00D42D0F" w:rsidRDefault="00D42D0F" w:rsidP="006C56FB">
      <w:pPr>
        <w:pStyle w:val="TtuloTDC"/>
      </w:pPr>
      <w:r>
        <w:lastRenderedPageBreak/>
        <w:t>CONTEN</w:t>
      </w:r>
      <w:r w:rsidR="001F3733">
        <w:t>T</w:t>
      </w:r>
    </w:p>
    <w:p w14:paraId="03C2721A" w14:textId="77777777" w:rsidR="00D42D0F" w:rsidRDefault="006D4CF7" w:rsidP="00D42D0F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5435BEE" wp14:editId="242A89B6">
                <wp:simplePos x="0" y="0"/>
                <wp:positionH relativeFrom="column">
                  <wp:posOffset>-719945</wp:posOffset>
                </wp:positionH>
                <wp:positionV relativeFrom="paragraph">
                  <wp:posOffset>229097</wp:posOffset>
                </wp:positionV>
                <wp:extent cx="7760423" cy="7998107"/>
                <wp:effectExtent l="12700" t="12700" r="12065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423" cy="799810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E67F1BE" id="Rectangle 16" o:spid="_x0000_s1026" style="position:absolute;margin-left:-56.7pt;margin-top:18.05pt;width:611.05pt;height:629.7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" fillcolor="#6e7277 [1614]" strokecolor="white [3212]" strokeweight="2pt"/>
            </w:pict>
          </mc:Fallback>
        </mc:AlternateContent>
      </w:r>
    </w:p>
    <w:p w14:paraId="55A000F9" w14:textId="77777777" w:rsidR="00D42D0F" w:rsidRDefault="00D42D0F" w:rsidP="00D42D0F"/>
    <w:p w14:paraId="76522CC4" w14:textId="65AC66D9" w:rsidR="009E732C" w:rsidRDefault="006D4CF7">
      <w:pPr>
        <w:pStyle w:val="TDC2"/>
        <w:tabs>
          <w:tab w:val="right" w:leader="dot" w:pos="9926"/>
        </w:tabs>
        <w:rPr>
          <w:rFonts w:asciiTheme="minorHAnsi" w:hAnsiTheme="minorHAnsi" w:cstheme="minorBidi"/>
          <w:bCs w:val="0"/>
          <w:noProof/>
          <w:color w:val="auto"/>
        </w:rPr>
      </w:pPr>
      <w:r>
        <w:rPr>
          <w:rFonts w:asciiTheme="minorHAnsi" w:hAnsiTheme="minorHAnsi"/>
          <w:b/>
          <w:i/>
          <w:iCs/>
          <w:sz w:val="24"/>
          <w:szCs w:val="24"/>
        </w:rPr>
        <w:fldChar w:fldCharType="begin"/>
      </w:r>
      <w:r>
        <w:instrText xml:space="preserve"> TOC \o "1-3" \h \z \u </w:instrText>
      </w:r>
      <w:r>
        <w:rPr>
          <w:rFonts w:asciiTheme="minorHAnsi" w:hAnsiTheme="minorHAnsi"/>
          <w:b/>
          <w:i/>
          <w:iCs/>
          <w:sz w:val="24"/>
          <w:szCs w:val="24"/>
        </w:rPr>
        <w:fldChar w:fldCharType="separate"/>
      </w:r>
      <w:hyperlink w:anchor="_Toc18026108" w:history="1">
        <w:r w:rsidR="009E732C" w:rsidRPr="00044283">
          <w:rPr>
            <w:rStyle w:val="Hipervnculo"/>
            <w:noProof/>
          </w:rPr>
          <w:t>PARTICIPANT PERFORMANCE REPORT</w:t>
        </w:r>
        <w:r w:rsidR="009E732C">
          <w:rPr>
            <w:noProof/>
            <w:webHidden/>
          </w:rPr>
          <w:tab/>
        </w:r>
        <w:r w:rsidR="009E732C">
          <w:rPr>
            <w:noProof/>
            <w:webHidden/>
          </w:rPr>
          <w:fldChar w:fldCharType="begin"/>
        </w:r>
        <w:r w:rsidR="009E732C">
          <w:rPr>
            <w:noProof/>
            <w:webHidden/>
          </w:rPr>
          <w:instrText xml:space="preserve"> PAGEREF _Toc18026108 \h </w:instrText>
        </w:r>
        <w:r w:rsidR="009E732C">
          <w:rPr>
            <w:noProof/>
            <w:webHidden/>
          </w:rPr>
        </w:r>
        <w:r w:rsidR="009E732C">
          <w:rPr>
            <w:noProof/>
            <w:webHidden/>
          </w:rPr>
          <w:fldChar w:fldCharType="separate"/>
        </w:r>
        <w:r w:rsidR="00231BBC">
          <w:rPr>
            <w:noProof/>
            <w:webHidden/>
          </w:rPr>
          <w:t>3</w:t>
        </w:r>
        <w:r w:rsidR="009E732C">
          <w:rPr>
            <w:noProof/>
            <w:webHidden/>
          </w:rPr>
          <w:fldChar w:fldCharType="end"/>
        </w:r>
      </w:hyperlink>
    </w:p>
    <w:p w14:paraId="498C5303" w14:textId="3E369FB1" w:rsidR="009E732C" w:rsidRDefault="00ED6625">
      <w:pPr>
        <w:pStyle w:val="TDC3"/>
        <w:tabs>
          <w:tab w:val="right" w:leader="dot" w:pos="9926"/>
        </w:tabs>
        <w:rPr>
          <w:rFonts w:asciiTheme="minorHAnsi" w:hAnsiTheme="minorHAnsi" w:cstheme="minorBidi"/>
          <w:noProof/>
          <w:color w:val="auto"/>
          <w:sz w:val="22"/>
          <w:szCs w:val="22"/>
        </w:rPr>
      </w:pPr>
      <w:hyperlink w:anchor="_Toc18026109" w:history="1">
        <w:r w:rsidR="009E732C" w:rsidRPr="00044283">
          <w:rPr>
            <w:rStyle w:val="Hipervnculo"/>
            <w:b/>
            <w:i/>
            <w:noProof/>
          </w:rPr>
          <w:t>Sobre Participantes</w:t>
        </w:r>
        <w:r w:rsidR="009E732C">
          <w:rPr>
            <w:noProof/>
            <w:webHidden/>
          </w:rPr>
          <w:tab/>
        </w:r>
        <w:r w:rsidR="009E732C">
          <w:rPr>
            <w:noProof/>
            <w:webHidden/>
          </w:rPr>
          <w:fldChar w:fldCharType="begin"/>
        </w:r>
        <w:r w:rsidR="009E732C">
          <w:rPr>
            <w:noProof/>
            <w:webHidden/>
          </w:rPr>
          <w:instrText xml:space="preserve"> PAGEREF _Toc18026109 \h </w:instrText>
        </w:r>
        <w:r w:rsidR="009E732C">
          <w:rPr>
            <w:noProof/>
            <w:webHidden/>
          </w:rPr>
        </w:r>
        <w:r w:rsidR="009E732C">
          <w:rPr>
            <w:noProof/>
            <w:webHidden/>
          </w:rPr>
          <w:fldChar w:fldCharType="separate"/>
        </w:r>
        <w:r w:rsidR="00231BBC">
          <w:rPr>
            <w:noProof/>
            <w:webHidden/>
          </w:rPr>
          <w:t>3</w:t>
        </w:r>
        <w:r w:rsidR="009E732C">
          <w:rPr>
            <w:noProof/>
            <w:webHidden/>
          </w:rPr>
          <w:fldChar w:fldCharType="end"/>
        </w:r>
      </w:hyperlink>
    </w:p>
    <w:p w14:paraId="27598504" w14:textId="77777777" w:rsidR="00D42D0F" w:rsidRDefault="006D4CF7" w:rsidP="00D42D0F">
      <w:r>
        <w:fldChar w:fldCharType="end"/>
      </w:r>
      <w:r w:rsidR="00D42D0F">
        <w:br w:type="page"/>
      </w:r>
    </w:p>
    <w:p w14:paraId="3050A5A6" w14:textId="77777777" w:rsidR="004B7E44" w:rsidRDefault="00D52776">
      <w:pPr>
        <w:spacing w:after="2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F1D334" wp14:editId="6E401B53">
                <wp:simplePos x="0" y="0"/>
                <wp:positionH relativeFrom="column">
                  <wp:posOffset>4911829</wp:posOffset>
                </wp:positionH>
                <wp:positionV relativeFrom="paragraph">
                  <wp:posOffset>125236</wp:posOffset>
                </wp:positionV>
                <wp:extent cx="1273143" cy="532263"/>
                <wp:effectExtent l="0" t="0" r="0" b="12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53226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E7EEA" w14:textId="77777777" w:rsidR="00D52776" w:rsidRPr="00D52776" w:rsidRDefault="00D52776" w:rsidP="00103885">
                            <w:pPr>
                              <w:pStyle w:val="Chapter"/>
                              <w:rPr>
                                <w:lang w:val="es-ES"/>
                              </w:rPr>
                            </w:pPr>
                            <w:r w:rsidRPr="00D52776">
                              <w:rPr>
                                <w:lang w:val="es-ES"/>
                              </w:rPr>
                              <w:t>CHAPTER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DE7E624" id="Rectangle 15" o:spid="_x0000_s1032" style="position:absolute;margin-left:386.75pt;margin-top:9.85pt;width:100.25pt;height:4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" fillcolor="red" stroked="f" strokeweight="2pt">
                <v:textbox>
                  <w:txbxContent>
                    <w:p w:rsidR="00D52776" w:rsidRPr="00D52776" w:rsidRDefault="00D52776" w:rsidP="00103885">
                      <w:pPr>
                        <w:pStyle w:val="Chapter"/>
                        <w:rPr>
                          <w:lang w:val="es-ES"/>
                        </w:rPr>
                      </w:pPr>
                      <w:r w:rsidRPr="00D52776">
                        <w:rPr>
                          <w:lang w:val="es-ES"/>
                        </w:rPr>
                        <w:t>CHAPTER</w:t>
                      </w:r>
                    </w:p>
                  </w:txbxContent>
                </v:textbox>
              </v:rect>
            </w:pict>
          </mc:Fallback>
        </mc:AlternateContent>
      </w:r>
      <w:r w:rsidR="00481712">
        <w:rPr>
          <w:noProof/>
        </w:rPr>
        <mc:AlternateContent>
          <mc:Choice Requires="wps">
            <w:drawing>
              <wp:inline distT="0" distB="0" distL="0" distR="0" wp14:anchorId="2C652A27" wp14:editId="400EDC54">
                <wp:extent cx="4450466" cy="318303"/>
                <wp:effectExtent l="0" t="0" r="0" b="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466" cy="3183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14DB1" w14:textId="77777777" w:rsidR="00481712" w:rsidRPr="00A0085E" w:rsidRDefault="00481712" w:rsidP="00481712">
                            <w:pPr>
                              <w:jc w:val="right"/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lang w:val="es-ES"/>
                              </w:rPr>
                              <w:t>Ciclo 2018-02</w:t>
                            </w: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 | Sección 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34FFDCD" id="Text Box 10" o:spid="_x0000_s1033" type="#_x0000_t202" style="width:350.45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" filled="f" stroked="f" strokeweight=".5pt">
                <v:textbox>
                  <w:txbxContent>
                    <w:p w:rsidR="00481712" w:rsidRPr="00A0085E" w:rsidRDefault="00481712" w:rsidP="00481712">
                      <w:pPr>
                        <w:jc w:val="right"/>
                        <w:rPr>
                          <w:rFonts w:ascii="Zizou Slab" w:hAnsi="Zizou Slab"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lang w:val="es-ES"/>
                        </w:rPr>
                        <w:t>Ciclo 2018-02</w:t>
                      </w:r>
                      <w:r>
                        <w:rPr>
                          <w:rFonts w:ascii="Zizou Slab" w:hAnsi="Zizou Slab"/>
                          <w:lang w:val="es-ES"/>
                        </w:rPr>
                        <w:t xml:space="preserve"> | Sección XXXX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1" w:name="_Toc18026108"/>
    <w:p w14:paraId="20EF97D0" w14:textId="77777777" w:rsidR="00B233B3" w:rsidRDefault="00D52776" w:rsidP="006D4CF7">
      <w:pPr>
        <w:pStyle w:val="Ttulo2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276B45" wp14:editId="244AE6FF">
                <wp:simplePos x="0" y="0"/>
                <wp:positionH relativeFrom="column">
                  <wp:posOffset>4911138</wp:posOffset>
                </wp:positionH>
                <wp:positionV relativeFrom="paragraph">
                  <wp:posOffset>132314</wp:posOffset>
                </wp:positionV>
                <wp:extent cx="1273143" cy="1215342"/>
                <wp:effectExtent l="0" t="0" r="0" b="44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121534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82A45" w14:textId="77777777" w:rsidR="00D52776" w:rsidRPr="00D52776" w:rsidRDefault="00D52776" w:rsidP="00D52776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</w:pPr>
                            <w:r w:rsidRPr="00D52776"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18000" rIns="90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F237BB9" id="Rectangle 13" o:spid="_x0000_s1034" style="position:absolute;margin-left:386.7pt;margin-top:10.4pt;width:100.25pt;height:9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" fillcolor="red" stroked="f" strokeweight="2pt">
                <v:textbox inset="2.5mm,.5mm,2.5mm,.5mm">
                  <w:txbxContent>
                    <w:p w:rsidR="00D52776" w:rsidRPr="00D52776" w:rsidRDefault="00D52776" w:rsidP="00D52776">
                      <w:pPr>
                        <w:jc w:val="center"/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</w:pPr>
                      <w:r w:rsidRPr="00D52776"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952D7" w:rsidRPr="0044619B">
        <w:rPr>
          <w:lang w:val="es-ES"/>
        </w:rPr>
        <w:t>PARTICIPANT PERFORMANCE</w:t>
      </w:r>
    </w:p>
    <w:p w14:paraId="229FDD7B" w14:textId="77777777" w:rsidR="00D52776" w:rsidRPr="00B233B3" w:rsidRDefault="00B952D7" w:rsidP="00B233B3">
      <w:pPr>
        <w:pStyle w:val="Ttulo2"/>
        <w:rPr>
          <w:lang w:val="es-ES"/>
        </w:rPr>
      </w:pPr>
      <w:r w:rsidRPr="0044619B">
        <w:rPr>
          <w:lang w:val="es-ES"/>
        </w:rPr>
        <w:t xml:space="preserve"> REPORT</w:t>
      </w:r>
      <w:bookmarkEnd w:id="1"/>
    </w:p>
    <w:p w14:paraId="6A008622" w14:textId="77777777" w:rsidR="004B7E44" w:rsidRPr="00B233B3" w:rsidRDefault="009E732C" w:rsidP="00B233B3">
      <w:pPr>
        <w:pStyle w:val="Ttulo3"/>
        <w:rPr>
          <w:b/>
          <w:i/>
          <w:sz w:val="44"/>
          <w:lang w:val="es-ES"/>
        </w:rPr>
      </w:pPr>
      <w:bookmarkStart w:id="2" w:name="_Toc18026109"/>
      <w:r w:rsidRPr="0044619B">
        <w:rPr>
          <w:b/>
          <w:i/>
          <w:sz w:val="44"/>
          <w:lang w:val="es-ES"/>
        </w:rPr>
        <w:t>Sobre Participantes</w:t>
      </w:r>
      <w:bookmarkEnd w:id="2"/>
    </w:p>
    <w:p w14:paraId="3126A703" w14:textId="77777777" w:rsidR="004B7E44" w:rsidRPr="0044619B" w:rsidRDefault="00B952D7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 xml:space="preserve">Los integrantes del grupo </w:t>
      </w:r>
      <w:r w:rsidR="009E732C" w:rsidRPr="0044619B">
        <w:rPr>
          <w:color w:val="auto"/>
          <w:lang w:val="es-ES"/>
        </w:rPr>
        <w:t xml:space="preserve">cumplieron con las tareas asignadas durante la </w:t>
      </w:r>
      <w:r w:rsidR="0044619B" w:rsidRPr="0044619B">
        <w:rPr>
          <w:color w:val="auto"/>
          <w:lang w:val="es-ES"/>
        </w:rPr>
        <w:t>elaboración</w:t>
      </w:r>
      <w:r w:rsidR="009E732C" w:rsidRPr="0044619B">
        <w:rPr>
          <w:color w:val="auto"/>
          <w:lang w:val="es-ES"/>
        </w:rPr>
        <w:t xml:space="preserve"> del primer sprint.</w:t>
      </w:r>
    </w:p>
    <w:p w14:paraId="4FFB9B18" w14:textId="655F1D6F" w:rsidR="000A4D8D" w:rsidRPr="003600D1" w:rsidRDefault="009E732C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>El alumno César Pizarro se encargó de la elaboración y verificación del formato del reporte del trabajo</w:t>
      </w:r>
      <w:r w:rsidR="00463670" w:rsidRPr="0044619B">
        <w:rPr>
          <w:color w:val="auto"/>
          <w:lang w:val="es-ES"/>
        </w:rPr>
        <w:t>, además de r</w:t>
      </w:r>
      <w:r w:rsidRPr="0044619B">
        <w:rPr>
          <w:color w:val="auto"/>
          <w:lang w:val="es-ES"/>
        </w:rPr>
        <w:t>ealiz</w:t>
      </w:r>
      <w:r w:rsidR="00463670" w:rsidRPr="0044619B">
        <w:rPr>
          <w:color w:val="auto"/>
          <w:lang w:val="es-ES"/>
        </w:rPr>
        <w:t>ar</w:t>
      </w:r>
      <w:r w:rsidRPr="0044619B">
        <w:rPr>
          <w:color w:val="auto"/>
          <w:lang w:val="es-ES"/>
        </w:rPr>
        <w:t xml:space="preserve"> la entrevista como se le asignó</w:t>
      </w:r>
      <w:r w:rsidR="003600D1">
        <w:rPr>
          <w:color w:val="auto"/>
          <w:lang w:val="es-ES"/>
        </w:rPr>
        <w:t>. También se encargó</w:t>
      </w:r>
      <w:r w:rsidR="0044619B">
        <w:rPr>
          <w:color w:val="auto"/>
          <w:lang w:val="es-ES"/>
        </w:rPr>
        <w:t xml:space="preserve"> de redactar la problemática</w:t>
      </w:r>
      <w:r w:rsidR="001674FA">
        <w:rPr>
          <w:color w:val="auto"/>
          <w:lang w:val="es-ES"/>
        </w:rPr>
        <w:t>,</w:t>
      </w:r>
      <w:r w:rsidR="0044619B">
        <w:rPr>
          <w:color w:val="auto"/>
          <w:lang w:val="es-ES"/>
        </w:rPr>
        <w:t xml:space="preserve"> de hacer el Lean UX </w:t>
      </w:r>
      <w:proofErr w:type="spellStart"/>
      <w:r w:rsidR="0044619B">
        <w:rPr>
          <w:color w:val="auto"/>
          <w:lang w:val="es-ES"/>
        </w:rPr>
        <w:t>Canvas</w:t>
      </w:r>
      <w:proofErr w:type="spellEnd"/>
      <w:r w:rsidR="001674FA">
        <w:rPr>
          <w:color w:val="auto"/>
          <w:lang w:val="es-ES"/>
        </w:rPr>
        <w:t xml:space="preserve"> y redacc</w:t>
      </w:r>
      <w:r w:rsidR="003600D1">
        <w:rPr>
          <w:color w:val="auto"/>
          <w:lang w:val="es-ES"/>
        </w:rPr>
        <w:t xml:space="preserve">ión de las historias de usuario. Asimismo, se encargó de mejorar el diagrama de clases y de entidad-relación. </w:t>
      </w:r>
      <w:r w:rsidR="003B38EF">
        <w:rPr>
          <w:color w:val="auto"/>
          <w:lang w:val="es-ES"/>
        </w:rPr>
        <w:t>Además, pulió las historias de usuario.</w:t>
      </w:r>
      <w:r w:rsidR="000A4D8D">
        <w:rPr>
          <w:color w:val="auto"/>
          <w:lang w:val="es-ES"/>
        </w:rPr>
        <w:t xml:space="preserve"> En lo que respecta a la programación de la app, hizo el publicar viaje y el primer registro de usuarios.</w:t>
      </w:r>
    </w:p>
    <w:p w14:paraId="1E032466" w14:textId="7EE15870" w:rsidR="009E732C" w:rsidRPr="0044619B" w:rsidRDefault="009E732C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 xml:space="preserve">El alumno Diego Bustos aportó </w:t>
      </w:r>
      <w:r w:rsidR="00463670" w:rsidRPr="0044619B">
        <w:rPr>
          <w:color w:val="auto"/>
          <w:lang w:val="es-ES"/>
        </w:rPr>
        <w:t>con conceptos e ideas para los supuestos e hip</w:t>
      </w:r>
      <w:r w:rsidR="0044619B">
        <w:rPr>
          <w:color w:val="auto"/>
          <w:lang w:val="es-ES"/>
        </w:rPr>
        <w:t>ó</w:t>
      </w:r>
      <w:r w:rsidR="00463670" w:rsidRPr="0044619B">
        <w:rPr>
          <w:color w:val="auto"/>
          <w:lang w:val="es-ES"/>
        </w:rPr>
        <w:t>tesis</w:t>
      </w:r>
      <w:r w:rsidR="0044619B">
        <w:rPr>
          <w:color w:val="auto"/>
          <w:lang w:val="es-ES"/>
        </w:rPr>
        <w:t xml:space="preserve">, así como la realización del </w:t>
      </w:r>
      <w:proofErr w:type="spellStart"/>
      <w:r w:rsidR="0044619B">
        <w:rPr>
          <w:color w:val="auto"/>
          <w:lang w:val="es-ES"/>
        </w:rPr>
        <w:t>Journey</w:t>
      </w:r>
      <w:proofErr w:type="spellEnd"/>
      <w:r w:rsidR="0044619B">
        <w:rPr>
          <w:color w:val="auto"/>
          <w:lang w:val="es-ES"/>
        </w:rPr>
        <w:t xml:space="preserve"> </w:t>
      </w:r>
      <w:proofErr w:type="spellStart"/>
      <w:r w:rsidR="0044619B">
        <w:rPr>
          <w:color w:val="auto"/>
          <w:lang w:val="es-ES"/>
        </w:rPr>
        <w:t>Map</w:t>
      </w:r>
      <w:proofErr w:type="spellEnd"/>
      <w:r w:rsidR="0044619B">
        <w:rPr>
          <w:color w:val="auto"/>
          <w:lang w:val="es-ES"/>
        </w:rPr>
        <w:t>.</w:t>
      </w:r>
      <w:r w:rsidR="003600D1">
        <w:rPr>
          <w:color w:val="auto"/>
          <w:lang w:val="es-ES"/>
        </w:rPr>
        <w:t xml:space="preserve"> </w:t>
      </w:r>
      <w:r w:rsidR="003B38EF">
        <w:rPr>
          <w:color w:val="auto"/>
          <w:lang w:val="es-ES"/>
        </w:rPr>
        <w:t xml:space="preserve"> También, se encargó de realizar el </w:t>
      </w:r>
      <w:proofErr w:type="spellStart"/>
      <w:r w:rsidR="003B38EF">
        <w:rPr>
          <w:color w:val="auto"/>
          <w:lang w:val="es-ES"/>
        </w:rPr>
        <w:t>Architecture</w:t>
      </w:r>
      <w:proofErr w:type="spellEnd"/>
      <w:r w:rsidR="003B38EF">
        <w:rPr>
          <w:color w:val="auto"/>
          <w:lang w:val="es-ES"/>
        </w:rPr>
        <w:t xml:space="preserve"> </w:t>
      </w:r>
      <w:proofErr w:type="spellStart"/>
      <w:r w:rsidR="003B38EF">
        <w:rPr>
          <w:color w:val="auto"/>
          <w:lang w:val="es-ES"/>
        </w:rPr>
        <w:t>Overview</w:t>
      </w:r>
      <w:proofErr w:type="spellEnd"/>
      <w:r w:rsidR="003B38EF">
        <w:rPr>
          <w:color w:val="auto"/>
          <w:lang w:val="es-ES"/>
        </w:rPr>
        <w:t xml:space="preserve"> de la aplicación.</w:t>
      </w:r>
      <w:r w:rsidR="000A4D8D">
        <w:rPr>
          <w:color w:val="auto"/>
          <w:lang w:val="es-ES"/>
        </w:rPr>
        <w:t xml:space="preserve"> Se encargó de hacer el </w:t>
      </w:r>
      <w:proofErr w:type="spellStart"/>
      <w:r w:rsidR="000A4D8D">
        <w:rPr>
          <w:color w:val="auto"/>
          <w:lang w:val="es-ES"/>
        </w:rPr>
        <w:t>User</w:t>
      </w:r>
      <w:proofErr w:type="spellEnd"/>
      <w:r w:rsidR="000A4D8D">
        <w:rPr>
          <w:color w:val="auto"/>
          <w:lang w:val="es-ES"/>
        </w:rPr>
        <w:t xml:space="preserve"> </w:t>
      </w:r>
      <w:proofErr w:type="spellStart"/>
      <w:r w:rsidR="000A4D8D">
        <w:rPr>
          <w:color w:val="auto"/>
          <w:lang w:val="es-ES"/>
        </w:rPr>
        <w:t>Flow</w:t>
      </w:r>
      <w:proofErr w:type="spellEnd"/>
      <w:r w:rsidR="000A4D8D">
        <w:rPr>
          <w:color w:val="auto"/>
          <w:lang w:val="es-ES"/>
        </w:rPr>
        <w:t xml:space="preserve"> </w:t>
      </w:r>
      <w:proofErr w:type="spellStart"/>
      <w:r w:rsidR="000A4D8D">
        <w:rPr>
          <w:color w:val="auto"/>
          <w:lang w:val="es-ES"/>
        </w:rPr>
        <w:t>Diagram</w:t>
      </w:r>
      <w:proofErr w:type="spellEnd"/>
      <w:r w:rsidR="00B90EE1">
        <w:rPr>
          <w:color w:val="auto"/>
          <w:lang w:val="es-ES"/>
        </w:rPr>
        <w:t xml:space="preserve"> y apoyar en la implementación de las clases y métodos</w:t>
      </w:r>
      <w:r w:rsidR="000A4D8D">
        <w:rPr>
          <w:color w:val="auto"/>
          <w:lang w:val="es-ES"/>
        </w:rPr>
        <w:t>.</w:t>
      </w:r>
    </w:p>
    <w:p w14:paraId="79982701" w14:textId="0B8AE385" w:rsidR="009E732C" w:rsidRPr="0044619B" w:rsidRDefault="003600D1" w:rsidP="00B952D7">
      <w:pPr>
        <w:rPr>
          <w:color w:val="auto"/>
          <w:lang w:val="es-ES"/>
        </w:rPr>
      </w:pPr>
      <w:r>
        <w:rPr>
          <w:color w:val="auto"/>
          <w:lang w:val="es-ES"/>
        </w:rPr>
        <w:t>Bry</w:t>
      </w:r>
      <w:r w:rsidR="009E732C" w:rsidRPr="0044619B">
        <w:rPr>
          <w:color w:val="auto"/>
          <w:lang w:val="es-ES"/>
        </w:rPr>
        <w:t xml:space="preserve">an </w:t>
      </w:r>
      <w:proofErr w:type="spellStart"/>
      <w:r w:rsidR="009E732C" w:rsidRPr="0044619B">
        <w:rPr>
          <w:color w:val="auto"/>
          <w:lang w:val="es-ES"/>
        </w:rPr>
        <w:t>Miramira</w:t>
      </w:r>
      <w:proofErr w:type="spellEnd"/>
      <w:r w:rsidR="009E732C" w:rsidRPr="0044619B">
        <w:rPr>
          <w:color w:val="auto"/>
          <w:lang w:val="es-ES"/>
        </w:rPr>
        <w:t xml:space="preserve"> elaboró </w:t>
      </w:r>
      <w:r w:rsidR="00463670" w:rsidRPr="0044619B">
        <w:rPr>
          <w:color w:val="auto"/>
          <w:lang w:val="es-ES"/>
        </w:rPr>
        <w:t xml:space="preserve">la selección y </w:t>
      </w:r>
      <w:r w:rsidR="009E732C" w:rsidRPr="0044619B">
        <w:rPr>
          <w:color w:val="auto"/>
          <w:lang w:val="es-ES"/>
        </w:rPr>
        <w:t>el análisis de las entrevistas con el fin de construir el perfil de la persona a la cual se dirige nuestra aplicación</w:t>
      </w:r>
      <w:r w:rsidR="00463670" w:rsidRPr="0044619B">
        <w:rPr>
          <w:color w:val="auto"/>
          <w:lang w:val="es-ES"/>
        </w:rPr>
        <w:t>.</w:t>
      </w:r>
      <w:r w:rsidR="003B38EF">
        <w:rPr>
          <w:color w:val="auto"/>
          <w:lang w:val="es-ES"/>
        </w:rPr>
        <w:t xml:space="preserve"> Además, apoyó en el diseño de la UX de la aplicación a través de </w:t>
      </w:r>
      <w:proofErr w:type="spellStart"/>
      <w:r w:rsidR="003B38EF">
        <w:rPr>
          <w:color w:val="auto"/>
          <w:lang w:val="es-ES"/>
        </w:rPr>
        <w:t>wireframes</w:t>
      </w:r>
      <w:proofErr w:type="spellEnd"/>
      <w:r w:rsidR="003B38EF">
        <w:rPr>
          <w:color w:val="auto"/>
          <w:lang w:val="es-ES"/>
        </w:rPr>
        <w:t>.</w:t>
      </w:r>
      <w:r w:rsidR="000A4D8D">
        <w:rPr>
          <w:color w:val="auto"/>
          <w:lang w:val="es-ES"/>
        </w:rPr>
        <w:t xml:space="preserve"> Se encargó de terminar el registro de usuarios y el registro del auto.</w:t>
      </w:r>
    </w:p>
    <w:p w14:paraId="5D1D5C47" w14:textId="62190832" w:rsidR="009E732C" w:rsidRPr="0044619B" w:rsidRDefault="009E732C" w:rsidP="00B952D7">
      <w:pPr>
        <w:rPr>
          <w:color w:val="auto"/>
          <w:lang w:val="es-ES"/>
        </w:rPr>
      </w:pPr>
      <w:proofErr w:type="spellStart"/>
      <w:r w:rsidRPr="0044619B">
        <w:rPr>
          <w:color w:val="auto"/>
          <w:lang w:val="es-ES"/>
        </w:rPr>
        <w:t>Juanelv</w:t>
      </w:r>
      <w:proofErr w:type="spellEnd"/>
      <w:r w:rsidRPr="0044619B">
        <w:rPr>
          <w:color w:val="auto"/>
          <w:lang w:val="es-ES"/>
        </w:rPr>
        <w:t xml:space="preserve"> Salgado</w:t>
      </w:r>
      <w:r w:rsidR="00463670" w:rsidRPr="0044619B">
        <w:rPr>
          <w:color w:val="auto"/>
          <w:lang w:val="es-ES"/>
        </w:rPr>
        <w:t>, sentó las primeras bases para el correcto funcionamiento de la idea de la apli</w:t>
      </w:r>
      <w:r w:rsidR="0044619B">
        <w:rPr>
          <w:color w:val="auto"/>
          <w:lang w:val="es-ES"/>
        </w:rPr>
        <w:t>c</w:t>
      </w:r>
      <w:r w:rsidR="00463670" w:rsidRPr="0044619B">
        <w:rPr>
          <w:color w:val="auto"/>
          <w:lang w:val="es-ES"/>
        </w:rPr>
        <w:t>ación</w:t>
      </w:r>
      <w:r w:rsidR="001674FA">
        <w:rPr>
          <w:color w:val="auto"/>
          <w:lang w:val="es-ES"/>
        </w:rPr>
        <w:t>, así como apoyo en la correcta redacción del documento e historias de usuario.</w:t>
      </w:r>
      <w:r w:rsidR="003B38EF">
        <w:rPr>
          <w:color w:val="auto"/>
          <w:lang w:val="es-ES"/>
        </w:rPr>
        <w:t xml:space="preserve"> Ayudó a mejorar las historias de usuario y les añadió los </w:t>
      </w:r>
      <w:proofErr w:type="spellStart"/>
      <w:r w:rsidR="003B38EF">
        <w:rPr>
          <w:color w:val="auto"/>
          <w:lang w:val="es-ES"/>
        </w:rPr>
        <w:t>Story</w:t>
      </w:r>
      <w:proofErr w:type="spellEnd"/>
      <w:r w:rsidR="003B38EF">
        <w:rPr>
          <w:color w:val="auto"/>
          <w:lang w:val="es-ES"/>
        </w:rPr>
        <w:t xml:space="preserve"> </w:t>
      </w:r>
      <w:proofErr w:type="spellStart"/>
      <w:r w:rsidR="003B38EF">
        <w:rPr>
          <w:color w:val="auto"/>
          <w:lang w:val="es-ES"/>
        </w:rPr>
        <w:t>Points</w:t>
      </w:r>
      <w:proofErr w:type="spellEnd"/>
      <w:r w:rsidR="003B38EF">
        <w:rPr>
          <w:color w:val="auto"/>
          <w:lang w:val="es-ES"/>
        </w:rPr>
        <w:t xml:space="preserve">. </w:t>
      </w:r>
      <w:r w:rsidR="000A4D8D">
        <w:rPr>
          <w:color w:val="auto"/>
          <w:lang w:val="es-ES"/>
        </w:rPr>
        <w:t xml:space="preserve"> Se encargó de las pruebas finales de la aplicación.</w:t>
      </w:r>
    </w:p>
    <w:p w14:paraId="4A6A0701" w14:textId="18452862" w:rsidR="009E732C" w:rsidRPr="0044619B" w:rsidRDefault="009E732C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 xml:space="preserve">Por </w:t>
      </w:r>
      <w:r w:rsidR="0044619B" w:rsidRPr="0044619B">
        <w:rPr>
          <w:color w:val="auto"/>
          <w:lang w:val="es-ES"/>
        </w:rPr>
        <w:t>último</w:t>
      </w:r>
      <w:r w:rsidRPr="0044619B">
        <w:rPr>
          <w:color w:val="auto"/>
          <w:lang w:val="es-ES"/>
        </w:rPr>
        <w:t xml:space="preserve">, </w:t>
      </w:r>
      <w:r w:rsidR="0044619B" w:rsidRPr="0044619B">
        <w:rPr>
          <w:color w:val="auto"/>
          <w:lang w:val="es-ES"/>
        </w:rPr>
        <w:t>Sebastián</w:t>
      </w:r>
      <w:r w:rsidRPr="0044619B">
        <w:rPr>
          <w:color w:val="auto"/>
          <w:lang w:val="es-ES"/>
        </w:rPr>
        <w:t xml:space="preserve"> Pinillos estuvo a cargo del control de las actividades realizadas por el grupo </w:t>
      </w:r>
      <w:r w:rsidR="0044619B">
        <w:rPr>
          <w:color w:val="auto"/>
          <w:lang w:val="es-ES"/>
        </w:rPr>
        <w:t xml:space="preserve">y </w:t>
      </w:r>
      <w:r w:rsidRPr="0044619B">
        <w:rPr>
          <w:color w:val="auto"/>
          <w:lang w:val="es-ES"/>
        </w:rPr>
        <w:t xml:space="preserve">de aportar soluciones a la idea de </w:t>
      </w:r>
      <w:r w:rsidR="0044619B">
        <w:rPr>
          <w:color w:val="auto"/>
          <w:lang w:val="es-ES"/>
        </w:rPr>
        <w:t>p</w:t>
      </w:r>
      <w:r w:rsidRPr="0044619B">
        <w:rPr>
          <w:color w:val="auto"/>
          <w:lang w:val="es-ES"/>
        </w:rPr>
        <w:t>royecto</w:t>
      </w:r>
      <w:r w:rsidR="0044619B">
        <w:rPr>
          <w:color w:val="auto"/>
          <w:lang w:val="es-ES"/>
        </w:rPr>
        <w:t>. Asimismo, se encargó d</w:t>
      </w:r>
      <w:r w:rsidRPr="0044619B">
        <w:rPr>
          <w:color w:val="auto"/>
          <w:lang w:val="es-ES"/>
        </w:rPr>
        <w:t>el desarrollo de la Persona a la que se dirige la aplicación</w:t>
      </w:r>
      <w:r w:rsidR="001674FA">
        <w:rPr>
          <w:color w:val="auto"/>
          <w:lang w:val="es-ES"/>
        </w:rPr>
        <w:t>,</w:t>
      </w:r>
      <w:r w:rsidR="0044619B">
        <w:rPr>
          <w:color w:val="auto"/>
          <w:lang w:val="es-ES"/>
        </w:rPr>
        <w:t xml:space="preserve"> del </w:t>
      </w:r>
      <w:proofErr w:type="spellStart"/>
      <w:r w:rsidR="0044619B">
        <w:rPr>
          <w:color w:val="auto"/>
          <w:lang w:val="es-ES"/>
        </w:rPr>
        <w:t>User</w:t>
      </w:r>
      <w:proofErr w:type="spellEnd"/>
      <w:r w:rsidR="0044619B">
        <w:rPr>
          <w:color w:val="auto"/>
          <w:lang w:val="es-ES"/>
        </w:rPr>
        <w:t xml:space="preserve"> </w:t>
      </w:r>
      <w:proofErr w:type="spellStart"/>
      <w:r w:rsidR="0044619B">
        <w:rPr>
          <w:color w:val="auto"/>
          <w:lang w:val="es-ES"/>
        </w:rPr>
        <w:t>Task</w:t>
      </w:r>
      <w:proofErr w:type="spellEnd"/>
      <w:r w:rsidR="0044619B">
        <w:rPr>
          <w:color w:val="auto"/>
          <w:lang w:val="es-ES"/>
        </w:rPr>
        <w:t xml:space="preserve"> </w:t>
      </w:r>
      <w:proofErr w:type="spellStart"/>
      <w:r w:rsidR="0044619B">
        <w:rPr>
          <w:color w:val="auto"/>
          <w:lang w:val="es-ES"/>
        </w:rPr>
        <w:t>Matrix</w:t>
      </w:r>
      <w:proofErr w:type="spellEnd"/>
      <w:r w:rsidR="001674FA">
        <w:rPr>
          <w:color w:val="auto"/>
          <w:lang w:val="es-ES"/>
        </w:rPr>
        <w:t xml:space="preserve"> y de la presentación </w:t>
      </w:r>
      <w:proofErr w:type="spellStart"/>
      <w:r w:rsidR="001674FA">
        <w:rPr>
          <w:color w:val="auto"/>
          <w:lang w:val="es-ES"/>
        </w:rPr>
        <w:t>Keynote</w:t>
      </w:r>
      <w:proofErr w:type="spellEnd"/>
      <w:r w:rsidR="001674FA">
        <w:rPr>
          <w:color w:val="auto"/>
          <w:lang w:val="es-ES"/>
        </w:rPr>
        <w:t xml:space="preserve"> del </w:t>
      </w:r>
      <w:proofErr w:type="spellStart"/>
      <w:r w:rsidR="001674FA">
        <w:rPr>
          <w:color w:val="auto"/>
          <w:lang w:val="es-ES"/>
        </w:rPr>
        <w:t>Capstone</w:t>
      </w:r>
      <w:proofErr w:type="spellEnd"/>
      <w:r w:rsidR="001674FA">
        <w:rPr>
          <w:color w:val="auto"/>
          <w:lang w:val="es-ES"/>
        </w:rPr>
        <w:t xml:space="preserve"> Project.</w:t>
      </w:r>
      <w:r w:rsidR="003B38EF">
        <w:rPr>
          <w:color w:val="auto"/>
          <w:lang w:val="es-ES"/>
        </w:rPr>
        <w:t xml:space="preserve"> Se encargó de la mayor parte del desarrollo de los prototipos de UX de la aplicación.</w:t>
      </w:r>
      <w:r w:rsidR="000A4D8D">
        <w:rPr>
          <w:color w:val="auto"/>
          <w:lang w:val="es-ES"/>
        </w:rPr>
        <w:t xml:space="preserve">  Se encargó de implementar el diseño de los </w:t>
      </w:r>
      <w:proofErr w:type="spellStart"/>
      <w:r w:rsidR="000A4D8D">
        <w:rPr>
          <w:color w:val="auto"/>
          <w:lang w:val="es-ES"/>
        </w:rPr>
        <w:t>mock</w:t>
      </w:r>
      <w:proofErr w:type="spellEnd"/>
      <w:r w:rsidR="000A4D8D">
        <w:rPr>
          <w:color w:val="auto"/>
          <w:lang w:val="es-ES"/>
        </w:rPr>
        <w:t xml:space="preserve"> ups y el visualizar publicaciones de viaje en la aplicación.</w:t>
      </w:r>
    </w:p>
    <w:p w14:paraId="609B8AD3" w14:textId="77777777" w:rsidR="009E732C" w:rsidRPr="0044619B" w:rsidRDefault="009E732C" w:rsidP="00B952D7">
      <w:pPr>
        <w:rPr>
          <w:lang w:val="es-ES"/>
        </w:rPr>
      </w:pPr>
    </w:p>
    <w:p w14:paraId="4A29BC35" w14:textId="77777777" w:rsidR="004B7E44" w:rsidRPr="0044619B" w:rsidRDefault="004B7E44" w:rsidP="004B7E44">
      <w:pPr>
        <w:pStyle w:val="Ttulo3"/>
        <w:rPr>
          <w:rFonts w:eastAsiaTheme="minorHAnsi"/>
          <w:b/>
          <w:i/>
          <w:sz w:val="44"/>
          <w:lang w:val="es-ES"/>
        </w:rPr>
      </w:pPr>
    </w:p>
    <w:p w14:paraId="3E262B40" w14:textId="77777777" w:rsidR="00E94B5F" w:rsidRPr="0044619B" w:rsidRDefault="00E94B5F" w:rsidP="004B7E44">
      <w:pPr>
        <w:rPr>
          <w:lang w:val="es-ES"/>
        </w:rPr>
      </w:pPr>
    </w:p>
    <w:sectPr w:rsidR="00E94B5F" w:rsidRPr="0044619B" w:rsidSect="004B7E44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C6F410" w14:textId="77777777" w:rsidR="00ED6625" w:rsidRDefault="00ED6625" w:rsidP="004B7E44">
      <w:r>
        <w:separator/>
      </w:r>
    </w:p>
  </w:endnote>
  <w:endnote w:type="continuationSeparator" w:id="0">
    <w:p w14:paraId="7CCDAA8D" w14:textId="77777777" w:rsidR="00ED6625" w:rsidRDefault="00ED6625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izou Slab Ligh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olano Gothic MVB  Light">
    <w:altName w:val="Calibri"/>
    <w:charset w:val="00"/>
    <w:family w:val="auto"/>
    <w:pitch w:val="default"/>
  </w:font>
  <w:font w:name="Zizou Slab Medium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Zizou Slab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BDE81CB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6B349900" w14:textId="77777777" w:rsidR="004B7E44" w:rsidRDefault="004B7E44" w:rsidP="004B7E44">
          <w:pPr>
            <w:pStyle w:val="Piedepgina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4DF506" w14:textId="5020526F" w:rsidR="005A718F" w:rsidRDefault="005A718F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1BB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77A222" w14:textId="77777777" w:rsidR="00ED6625" w:rsidRDefault="00ED6625" w:rsidP="004B7E44">
      <w:r>
        <w:separator/>
      </w:r>
    </w:p>
  </w:footnote>
  <w:footnote w:type="continuationSeparator" w:id="0">
    <w:p w14:paraId="683D1E5D" w14:textId="77777777" w:rsidR="00ED6625" w:rsidRDefault="00ED6625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F7CAF91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88488B0" w14:textId="77777777" w:rsidR="004B7E44" w:rsidRDefault="004B7E44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1530DAD" wp14:editId="2A406EC1">
                    <wp:extent cx="1352282" cy="592428"/>
                    <wp:effectExtent l="0" t="0" r="0" b="508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E4E5E1" w14:textId="4B2F7360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316C9D">
                                  <w:rPr>
                                    <w:b/>
                                    <w:noProof/>
                                  </w:rPr>
                                  <w:t>4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1530DAD" id="Rectangle 11" o:spid="_x0000_s1035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" fillcolor="red" stroked="f" strokeweight="2pt">
                    <v:textbox>
                      <w:txbxContent>
                        <w:p w14:paraId="0CE4E5E1" w14:textId="4B2F7360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316C9D">
                            <w:rPr>
                              <w:b/>
                              <w:noProof/>
                            </w:rPr>
                            <w:t>4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2D7"/>
    <w:rsid w:val="00036318"/>
    <w:rsid w:val="00075BF4"/>
    <w:rsid w:val="000A4D8D"/>
    <w:rsid w:val="00103885"/>
    <w:rsid w:val="00156C1E"/>
    <w:rsid w:val="001674FA"/>
    <w:rsid w:val="001A55FB"/>
    <w:rsid w:val="001F3733"/>
    <w:rsid w:val="00224903"/>
    <w:rsid w:val="00231BBC"/>
    <w:rsid w:val="00293B83"/>
    <w:rsid w:val="002D3E56"/>
    <w:rsid w:val="00316C9D"/>
    <w:rsid w:val="00346941"/>
    <w:rsid w:val="003600D1"/>
    <w:rsid w:val="003B38EF"/>
    <w:rsid w:val="003C6790"/>
    <w:rsid w:val="0044619B"/>
    <w:rsid w:val="00453E8C"/>
    <w:rsid w:val="00463670"/>
    <w:rsid w:val="00481712"/>
    <w:rsid w:val="004B7E44"/>
    <w:rsid w:val="004C0DC5"/>
    <w:rsid w:val="004D5252"/>
    <w:rsid w:val="004F1C4A"/>
    <w:rsid w:val="004F2B86"/>
    <w:rsid w:val="00520755"/>
    <w:rsid w:val="005A718F"/>
    <w:rsid w:val="005C1B47"/>
    <w:rsid w:val="006643A6"/>
    <w:rsid w:val="006A3CE7"/>
    <w:rsid w:val="006C56FB"/>
    <w:rsid w:val="006D4CF7"/>
    <w:rsid w:val="006F2EC8"/>
    <w:rsid w:val="007516CF"/>
    <w:rsid w:val="00765653"/>
    <w:rsid w:val="00791E52"/>
    <w:rsid w:val="008B33BC"/>
    <w:rsid w:val="009120E9"/>
    <w:rsid w:val="00945900"/>
    <w:rsid w:val="009C396C"/>
    <w:rsid w:val="009E732C"/>
    <w:rsid w:val="00A0085E"/>
    <w:rsid w:val="00B233B3"/>
    <w:rsid w:val="00B572B4"/>
    <w:rsid w:val="00B90EE1"/>
    <w:rsid w:val="00B952D7"/>
    <w:rsid w:val="00BD6FDE"/>
    <w:rsid w:val="00C84747"/>
    <w:rsid w:val="00CA3F7E"/>
    <w:rsid w:val="00CA6D71"/>
    <w:rsid w:val="00D25A3B"/>
    <w:rsid w:val="00D32429"/>
    <w:rsid w:val="00D42D0F"/>
    <w:rsid w:val="00D52776"/>
    <w:rsid w:val="00D575A8"/>
    <w:rsid w:val="00DB26A7"/>
    <w:rsid w:val="00DF58C3"/>
    <w:rsid w:val="00E76CAD"/>
    <w:rsid w:val="00E94B5F"/>
    <w:rsid w:val="00EC7035"/>
    <w:rsid w:val="00ED6625"/>
    <w:rsid w:val="00F958A5"/>
    <w:rsid w:val="00FF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98DB5"/>
  <w15:chartTrackingRefBased/>
  <w15:docId w15:val="{3013ABD5-1693-4707-80EB-4E6641CA6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776"/>
    <w:pPr>
      <w:spacing w:after="240"/>
    </w:pPr>
    <w:rPr>
      <w:rFonts w:ascii="Zizou Slab Light" w:eastAsiaTheme="minorEastAsia" w:hAnsi="Zizou Slab Light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1F3733"/>
    <w:pPr>
      <w:keepNext/>
      <w:outlineLvl w:val="0"/>
    </w:pPr>
    <w:rPr>
      <w:rFonts w:ascii="Solano Gothic MVB  Light" w:eastAsia="Times New Roman" w:hAnsi="Solano Gothic MVB  Light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103885"/>
    <w:pPr>
      <w:keepNext/>
      <w:spacing w:line="240" w:lineRule="auto"/>
      <w:outlineLvl w:val="1"/>
    </w:pPr>
    <w:rPr>
      <w:rFonts w:ascii="Solano Gothic MVB  Light" w:eastAsia="Times New Roman" w:hAnsi="Solano Gothic MVB  Light" w:cs="Times New Roman"/>
      <w:b/>
      <w:caps/>
      <w:color w:val="FF0000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F1C4A"/>
    <w:pPr>
      <w:spacing w:line="240" w:lineRule="auto"/>
      <w:outlineLvl w:val="2"/>
    </w:pPr>
    <w:rPr>
      <w:rFonts w:ascii="Zizou Slab Medium" w:eastAsia="Times New Roman" w:hAnsi="Zizou Slab Medium" w:cs="Times New Roman"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F1C4A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olor w:val="161718" w:themeColor="text1"/>
      <w:spacing w:val="20"/>
      <w:kern w:val="28"/>
      <w:sz w:val="36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103885"/>
    <w:pPr>
      <w:keepNext/>
      <w:keepLines/>
      <w:spacing w:line="240" w:lineRule="atLeast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1F3733"/>
    <w:rPr>
      <w:rFonts w:ascii="Solano Gothic MVB  Light" w:eastAsia="Times New Roman" w:hAnsi="Solano Gothic MVB  Light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53E8C"/>
    <w:pPr>
      <w:spacing w:line="240" w:lineRule="auto"/>
      <w:contextualSpacing/>
    </w:pPr>
    <w:rPr>
      <w:rFonts w:ascii="Solano Gothic MVB  Light" w:eastAsia="Times New Roman" w:hAnsi="Solano Gothic MVB  Light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53E8C"/>
    <w:rPr>
      <w:rFonts w:ascii="Solano Gothic MVB  Light" w:eastAsia="Times New Roman" w:hAnsi="Solano Gothic MVB  Light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53E8C"/>
    <w:pPr>
      <w:contextualSpacing/>
    </w:pPr>
    <w:rPr>
      <w:rFonts w:ascii="Solano Gothic MVB  Light" w:eastAsia="Times New Roman" w:hAnsi="Solano Gothic MVB  Light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53E8C"/>
    <w:rPr>
      <w:rFonts w:ascii="Solano Gothic MVB  Light" w:eastAsia="Times New Roman" w:hAnsi="Solano Gothic MVB  Light" w:cs="Times New Roman"/>
      <w:b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103885"/>
    <w:rPr>
      <w:rFonts w:ascii="Solano Gothic MVB  Light" w:eastAsia="Times New Roman" w:hAnsi="Solano Gothic MVB  Light" w:cs="Times New Roman"/>
      <w:b/>
      <w:caps/>
      <w:color w:val="FF0000"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F1C4A"/>
    <w:rPr>
      <w:rFonts w:ascii="Zizou Slab Medium" w:eastAsia="Times New Roman" w:hAnsi="Zizou Slab Medium" w:cs="Times New Roman"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F1C4A"/>
    <w:rPr>
      <w:rFonts w:ascii="Zizou Slab Light" w:eastAsia="Times New Roman" w:hAnsi="Zizou Slab Light" w:cs="Times New Roman"/>
      <w:b/>
      <w:color w:val="161718" w:themeColor="text1"/>
      <w:spacing w:val="20"/>
      <w:kern w:val="28"/>
      <w:sz w:val="36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103885"/>
    <w:pPr>
      <w:spacing w:before="20"/>
      <w:jc w:val="center"/>
    </w:pPr>
    <w:rPr>
      <w:rFonts w:ascii="Solano Gothic MVB  Light" w:eastAsia="Times New Roman" w:hAnsi="Solano Gothic MVB  Light" w:cs="Times New Roman"/>
      <w:caps/>
      <w:sz w:val="60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103885"/>
    <w:rPr>
      <w:rFonts w:ascii="Zizou Slab Light" w:eastAsia="Times New Roman" w:hAnsi="Zizou Slab Light" w:cs="Times New Roman"/>
      <w:color w:val="FFFFFF" w:themeColor="background1"/>
      <w:spacing w:val="-4"/>
      <w:kern w:val="28"/>
      <w:sz w:val="28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6C56FB"/>
    <w:pPr>
      <w:keepLines/>
      <w:spacing w:before="480" w:after="0"/>
      <w:outlineLvl w:val="9"/>
    </w:pPr>
    <w:rPr>
      <w:rFonts w:eastAsiaTheme="majorEastAsia" w:cstheme="majorBidi"/>
      <w:bCs/>
      <w:color w:val="FF0000"/>
      <w:sz w:val="56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156C1E"/>
    <w:pPr>
      <w:spacing w:before="120" w:after="0"/>
    </w:pPr>
    <w:rPr>
      <w:rFonts w:cstheme="minorHAnsi"/>
      <w:bCs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56C1E"/>
    <w:pPr>
      <w:spacing w:before="120" w:after="0"/>
      <w:ind w:left="280"/>
    </w:pPr>
    <w:rPr>
      <w:rFonts w:cstheme="minorHAnsi"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156C1E"/>
    <w:pPr>
      <w:spacing w:after="0"/>
      <w:ind w:left="56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D4CF7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D4CF7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D4CF7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D4CF7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D4CF7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D4CF7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D4CF7"/>
    <w:rPr>
      <w:color w:val="93C842" w:themeColor="hyperlink"/>
      <w:u w:val="single"/>
    </w:rPr>
  </w:style>
  <w:style w:type="paragraph" w:customStyle="1" w:styleId="CompanyName">
    <w:name w:val="Company Name"/>
    <w:basedOn w:val="Normal"/>
    <w:qFormat/>
    <w:rsid w:val="00156C1E"/>
    <w:pPr>
      <w:framePr w:hSpace="180" w:wrap="around" w:vAnchor="text" w:hAnchor="page" w:x="993" w:y="3207"/>
    </w:pPr>
    <w:rPr>
      <w:noProof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bas\Downloads\templates\UPCCapstoneProjectReportTemplate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662067-0B41-4514-A913-B8A03F44A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UPCCapstoneProjectReportTemplate</Template>
  <TotalTime>100</TotalTime>
  <Pages>1</Pages>
  <Words>343</Words>
  <Characters>1961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pinillos</dc:creator>
  <cp:keywords/>
  <dc:description/>
  <cp:lastModifiedBy>César Pizarro</cp:lastModifiedBy>
  <cp:revision>28</cp:revision>
  <cp:lastPrinted>2019-09-27T12:59:00Z</cp:lastPrinted>
  <dcterms:created xsi:type="dcterms:W3CDTF">2019-08-30T07:41:00Z</dcterms:created>
  <dcterms:modified xsi:type="dcterms:W3CDTF">2019-09-27T15:52:00Z</dcterms:modified>
</cp:coreProperties>
</file>